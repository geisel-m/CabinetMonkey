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271E331C" w14:textId="77777777" w:rsidTr="00A43A5B">
        <w:trPr>
          <w:cantSplit/>
          <w:trHeight w:val="4488"/>
        </w:trPr>
        <w:tc>
          <w:tcPr>
            <w:tcW w:w="6285" w:type="dxa"/>
          </w:tcPr>
          <w:p w14:paraId="784E0B45" w14:textId="6208819C" w:rsidR="00F448BC" w:rsidRDefault="0079062C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612658" wp14:editId="70D2D003">
                  <wp:extent cx="3853815" cy="2320290"/>
                  <wp:effectExtent l="0" t="0" r="0" b="3810"/>
                  <wp:docPr id="190091169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91169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32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06E1B3CE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65134868" w14:textId="5355D1C8" w:rsidR="00B77317" w:rsidRPr="00CD1539" w:rsidRDefault="0079062C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CM Sim</w:t>
                  </w:r>
                </w:p>
                <w:p w14:paraId="2FCD9ED1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7E527404" w14:textId="1DD08A98" w:rsidR="00B77317" w:rsidRPr="00CD1539" w:rsidRDefault="0079062C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Thursday, April 9,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3C39B138" w14:textId="67F83F9C" w:rsidR="00B77317" w:rsidRPr="00CD1539" w:rsidRDefault="0079062C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0C507D40" w14:textId="2AFF4605" w:rsidR="00B77317" w:rsidRPr="006A441F" w:rsidRDefault="0079062C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A995E70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1BBB981E" w14:textId="622B8047" w:rsidR="00B77317" w:rsidRDefault="0079062C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12D7DEAC" w14:textId="13E60571" w:rsidR="0079062C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26638377" w:history="1">
                        <w:r w:rsidR="0079062C" w:rsidRPr="00326811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79062C">
                          <w:rPr>
                            <w:noProof/>
                            <w:webHidden/>
                          </w:rPr>
                          <w:tab/>
                        </w:r>
                        <w:r w:rsidR="0079062C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79062C">
                          <w:rPr>
                            <w:noProof/>
                            <w:webHidden/>
                          </w:rPr>
                          <w:instrText xml:space="preserve"> PAGEREF _Toc226638377 \h </w:instrText>
                        </w:r>
                        <w:r w:rsidR="0079062C">
                          <w:rPr>
                            <w:noProof/>
                            <w:webHidden/>
                          </w:rPr>
                        </w:r>
                        <w:r w:rsidR="0079062C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79062C">
                          <w:rPr>
                            <w:noProof/>
                            <w:webHidden/>
                          </w:rPr>
                          <w:t>1</w:t>
                        </w:r>
                        <w:r w:rsidR="0079062C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861910" w14:textId="077DF0BE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78" w:history="1">
                        <w:r w:rsidRPr="00326811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7C7DEF" w14:textId="04AB09C6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79" w:history="1">
                        <w:r w:rsidRPr="00326811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7F8353B" w14:textId="6CEB6009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0" w:history="1">
                        <w:r w:rsidRPr="00326811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81EF891" w14:textId="76B61CB1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1" w:history="1">
                        <w:r w:rsidRPr="00326811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732AE3C" w14:textId="5E505B57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2" w:history="1">
                        <w:r w:rsidRPr="00326811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E5332A7" w14:textId="139FCD02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3" w:history="1">
                        <w:r w:rsidRPr="00326811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8CAF7FF" w14:textId="32B87066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4" w:history="1">
                        <w:r w:rsidRPr="00326811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D98EED8" w14:textId="2F15EB50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5" w:history="1">
                        <w:r w:rsidRPr="00326811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F0F9C07" w14:textId="1CF30482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6" w:history="1">
                        <w:r w:rsidRPr="00326811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4E17DED" w14:textId="607C81E2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7" w:history="1">
                        <w:r w:rsidRPr="00326811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A8CE94" w14:textId="5ABE4044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8" w:history="1">
                        <w:r w:rsidRPr="00326811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C09E9AC" w14:textId="566DDC32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89" w:history="1">
                        <w:r w:rsidRPr="00326811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3562029" w14:textId="14DACD42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90" w:history="1">
                        <w:r w:rsidRPr="00326811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A1C92F8" w14:textId="2B4DE7E1" w:rsidR="0079062C" w:rsidRDefault="0079062C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26638391" w:history="1">
                        <w:r w:rsidRPr="00326811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_Toc226638391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6C765CF" w14:textId="153F1847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8C8B6EB" w14:textId="77777777" w:rsidR="00F448BC" w:rsidRDefault="00F448BC" w:rsidP="00A5373F"/>
        </w:tc>
      </w:tr>
      <w:tr w:rsidR="00F448BC" w14:paraId="1F6352FA" w14:textId="77777777" w:rsidTr="00BE081A">
        <w:trPr>
          <w:cantSplit/>
          <w:trHeight w:val="3924"/>
        </w:trPr>
        <w:tc>
          <w:tcPr>
            <w:tcW w:w="6285" w:type="dxa"/>
          </w:tcPr>
          <w:p w14:paraId="4C9B7590" w14:textId="22BA6C51" w:rsidR="00C27B5D" w:rsidRDefault="0079062C" w:rsidP="00C27B5D">
            <w:pPr>
              <w:pStyle w:val="Heading1"/>
            </w:pPr>
            <w:bookmarkStart w:id="0" w:name="_Toc226638377"/>
            <w:r>
              <w:t>Description</w:t>
            </w:r>
            <w:bookmarkEnd w:id="0"/>
          </w:p>
          <w:p w14:paraId="02F9FE97" w14:textId="1F362105" w:rsidR="00F448BC" w:rsidRPr="00E65D6E" w:rsidRDefault="0079062C" w:rsidP="00FF408C">
            <w:r>
              <w:t>No Data</w:t>
            </w:r>
          </w:p>
        </w:tc>
        <w:tc>
          <w:tcPr>
            <w:tcW w:w="4713" w:type="dxa"/>
            <w:vMerge/>
          </w:tcPr>
          <w:p w14:paraId="4BA8A233" w14:textId="77777777" w:rsidR="00F448BC" w:rsidRPr="00A33AA4" w:rsidRDefault="00F448BC" w:rsidP="00840CC7">
            <w:pPr>
              <w:pStyle w:val="TOC3"/>
            </w:pPr>
          </w:p>
        </w:tc>
      </w:tr>
    </w:tbl>
    <w:p w14:paraId="40730023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251474C6" w14:textId="77777777" w:rsidTr="00DD03CF">
        <w:tc>
          <w:tcPr>
            <w:tcW w:w="11016" w:type="dxa"/>
          </w:tcPr>
          <w:p w14:paraId="16D904DA" w14:textId="083C98A4" w:rsidR="00343025" w:rsidRDefault="0079062C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26638378"/>
            <w:r>
              <w:lastRenderedPageBreak/>
              <w:t>Assumptions</w:t>
            </w:r>
            <w:bookmarkEnd w:id="4"/>
          </w:p>
          <w:p w14:paraId="5FA7026A" w14:textId="507101EF" w:rsidR="00A96F2C" w:rsidRDefault="00A96F2C" w:rsidP="00A96F2C"/>
        </w:tc>
      </w:tr>
    </w:tbl>
    <w:p w14:paraId="1CD0A8B9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252C0386" w14:textId="77777777" w:rsidTr="00ED5A01">
        <w:tc>
          <w:tcPr>
            <w:tcW w:w="11016" w:type="dxa"/>
          </w:tcPr>
          <w:p w14:paraId="0BE57E0D" w14:textId="08A6CC08" w:rsidR="00FF408C" w:rsidRDefault="0079062C" w:rsidP="00FF408C">
            <w:pPr>
              <w:pStyle w:val="Heading1"/>
            </w:pPr>
            <w:bookmarkStart w:id="5" w:name="_Toc226638379"/>
            <w:r>
              <w:lastRenderedPageBreak/>
              <w:t>Model Information</w:t>
            </w:r>
            <w:bookmarkEnd w:id="5"/>
          </w:p>
          <w:p w14:paraId="7E217F14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76AF110C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51516483" w14:textId="77777777" w:rsidTr="00077EA0">
                    <w:tc>
                      <w:tcPr>
                        <w:tcW w:w="8640" w:type="dxa"/>
                      </w:tcPr>
                      <w:p w14:paraId="6615119B" w14:textId="32B0A8AE" w:rsidR="00077EA0" w:rsidRDefault="0079062C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3E43F400" wp14:editId="5BBCB0AD">
                              <wp:extent cx="5349240" cy="3505835"/>
                              <wp:effectExtent l="0" t="0" r="3810" b="0"/>
                              <wp:docPr id="496900118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96900118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5058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A89E36F" w14:textId="6A3CF72B" w:rsidR="00C16188" w:rsidRDefault="0079062C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CM Sim</w:t>
                  </w:r>
                </w:p>
                <w:p w14:paraId="56E6FE1A" w14:textId="20FE98E2" w:rsidR="00C16188" w:rsidRDefault="0079062C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3BCC891A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2DDEE3" w14:textId="2F0C5243" w:rsidR="00C16188" w:rsidRPr="0044448A" w:rsidRDefault="0079062C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3F70733A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0B46DBB" w14:textId="0B795A2B" w:rsidR="00C16188" w:rsidRDefault="0079062C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E27D1F" w14:textId="0853AAB9" w:rsidR="00C16188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FE6CE1A" w14:textId="1DCE78B7" w:rsidR="00C16188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47D8BFE" w14:textId="4A7D8A66" w:rsidR="00C16188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79062C" w14:paraId="185E548E" w14:textId="77777777" w:rsidTr="00ED22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03F9D0" w14:textId="1E188402" w:rsidR="0079062C" w:rsidRDefault="0079062C" w:rsidP="00ED2273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Thread5</w:t>
                  </w:r>
                </w:p>
                <w:p w14:paraId="1193906F" w14:textId="51AB5187" w:rsidR="0079062C" w:rsidRPr="0044448A" w:rsidRDefault="0079062C" w:rsidP="00ED2273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46397B0" wp14:editId="4F110A15">
                        <wp:extent cx="1562735" cy="1024255"/>
                        <wp:effectExtent l="0" t="0" r="0" b="4445"/>
                        <wp:docPr id="2113059479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3059479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024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18AD24" w14:textId="13F9FB22" w:rsidR="0079062C" w:rsidRPr="0044448A" w:rsidRDefault="0079062C" w:rsidP="00ED22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8BEECD" w14:textId="77777777" w:rsidR="0079062C" w:rsidRDefault="0079062C" w:rsidP="00ED22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Mass:0.0517438 kg</w:t>
                  </w:r>
                </w:p>
                <w:p w14:paraId="01F97B99" w14:textId="77777777" w:rsidR="0079062C" w:rsidRDefault="0079062C" w:rsidP="00ED22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Volume:1.91644e-05 m^3</w:t>
                  </w:r>
                </w:p>
                <w:p w14:paraId="404F9B60" w14:textId="77777777" w:rsidR="0079062C" w:rsidRDefault="0079062C" w:rsidP="00ED22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6A296307" w14:textId="77777777" w:rsidR="0079062C" w:rsidRDefault="0079062C" w:rsidP="00ED22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Weight:0.507089 N</w:t>
                  </w:r>
                </w:p>
                <w:p w14:paraId="7EB72E78" w14:textId="49089AD9" w:rsidR="0079062C" w:rsidRPr="0044448A" w:rsidRDefault="0079062C" w:rsidP="00ED22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CEF0A3" w14:textId="77777777" w:rsidR="0079062C" w:rsidRDefault="0079062C" w:rsidP="00ED22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C:\Users\Matthew Geisel\Documents\GitHub\CabinetMonkey\CM Telescoping Arm\CM Arm Carriage\CM Carriage Arm.SLDPRT</w:t>
                  </w:r>
                </w:p>
                <w:p w14:paraId="547E9D1D" w14:textId="4EF27C86" w:rsidR="0079062C" w:rsidRPr="0044448A" w:rsidRDefault="0079062C" w:rsidP="00ED227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 9 14:34:49 2026</w:t>
                  </w:r>
                </w:p>
              </w:tc>
            </w:tr>
            <w:tr w:rsidR="00C16188" w14:paraId="533730EE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015DBF" w14:textId="335334EB" w:rsidR="00C16188" w:rsidRDefault="0079062C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Cut-Extrude3</w:t>
                  </w:r>
                </w:p>
                <w:p w14:paraId="477654E2" w14:textId="07395DAE" w:rsidR="004B3022" w:rsidRPr="0044448A" w:rsidRDefault="0079062C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ECB8D11" wp14:editId="41435497">
                        <wp:extent cx="1562735" cy="1024255"/>
                        <wp:effectExtent l="0" t="0" r="0" b="4445"/>
                        <wp:docPr id="622956303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2956303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024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1A33C8B" w14:textId="236CEE6E" w:rsidR="00C16188" w:rsidRPr="0044448A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5B4DFA" w14:textId="77777777" w:rsidR="0079062C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Mass:0.111789 kg</w:t>
                  </w:r>
                </w:p>
                <w:p w14:paraId="5AD5D593" w14:textId="77777777" w:rsidR="0079062C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Volume:4.14034e-05 m^3</w:t>
                  </w:r>
                </w:p>
                <w:p w14:paraId="4274D1DB" w14:textId="77777777" w:rsidR="0079062C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1BF7FFCA" w14:textId="77777777" w:rsidR="0079062C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Weight:1.09553 N</w:t>
                  </w:r>
                </w:p>
                <w:p w14:paraId="0E565D31" w14:textId="16A390D5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07FCBB4" w14:textId="77777777" w:rsidR="0079062C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C:\Users\Matthew Geisel\Documents\GitHub\CabinetMonkey\CM Telescoping Arm\CM Arm Carriage\END EFFECTOR.SLDPRT</w:t>
                  </w:r>
                </w:p>
                <w:p w14:paraId="2241D939" w14:textId="61B68DE2" w:rsidR="00C16188" w:rsidRPr="0044448A" w:rsidRDefault="0079062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Mar 30 11:15:27 2026</w:t>
                  </w:r>
                </w:p>
              </w:tc>
            </w:tr>
          </w:tbl>
          <w:p w14:paraId="70EBE7E4" w14:textId="6C5302FD" w:rsidR="00FF408C" w:rsidRDefault="00FF408C" w:rsidP="00A96F2C"/>
        </w:tc>
      </w:tr>
    </w:tbl>
    <w:p w14:paraId="24900286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6EBA6474" w14:textId="77777777" w:rsidTr="005E294F">
        <w:tc>
          <w:tcPr>
            <w:tcW w:w="11016" w:type="dxa"/>
          </w:tcPr>
          <w:p w14:paraId="43BD9629" w14:textId="5EB38120" w:rsidR="00B35001" w:rsidRPr="00B35001" w:rsidRDefault="0079062C" w:rsidP="00B35001">
            <w:pPr>
              <w:pStyle w:val="Heading1"/>
            </w:pPr>
            <w:bookmarkStart w:id="6" w:name="_Toc226638380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3"/>
              <w:gridCol w:w="5295"/>
            </w:tblGrid>
            <w:tr w:rsidR="00B35001" w14:paraId="4E1FAC85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3687AC" w14:textId="32439D99" w:rsidR="00B35001" w:rsidRDefault="0079062C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FFB716" w14:textId="49B44748" w:rsidR="00B35001" w:rsidRDefault="0079062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79062C" w14:paraId="5F6E4812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796008" w14:textId="24CFBE92" w:rsidR="0079062C" w:rsidRDefault="0079062C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66022D" w14:textId="50CEAD52" w:rsidR="0079062C" w:rsidRDefault="0079062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79062C" w14:paraId="6C158AB9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8C0313" w14:textId="1177C5E8" w:rsidR="0079062C" w:rsidRDefault="0079062C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5EBA15" w14:textId="3AF021EF" w:rsidR="0079062C" w:rsidRDefault="0079062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79062C" w14:paraId="7016592B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C43B85" w14:textId="2467B717" w:rsidR="0079062C" w:rsidRDefault="0079062C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2C2F11" w14:textId="39E7B98F" w:rsidR="0079062C" w:rsidRDefault="0079062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79062C" w14:paraId="4C808552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482AAD" w14:textId="79878004" w:rsidR="0079062C" w:rsidRDefault="0079062C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99EF5D" w14:textId="5E470280" w:rsidR="0079062C" w:rsidRDefault="0079062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79062C" w14:paraId="1E090230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840103" w14:textId="5AA59FBD" w:rsidR="0079062C" w:rsidRDefault="0079062C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27843E" w14:textId="1EEDFE43" w:rsidR="0079062C" w:rsidRDefault="0079062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79062C" w14:paraId="3B362B13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28A10C" w14:textId="281F4A2D" w:rsidR="0079062C" w:rsidRDefault="0079062C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B711E3" w14:textId="536D64C2" w:rsidR="0079062C" w:rsidRDefault="0079062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9062C" w14:paraId="59D29433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14848C" w14:textId="7E8C4AC1" w:rsidR="0079062C" w:rsidRDefault="0079062C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2DC45A" w14:textId="671CD355" w:rsidR="0079062C" w:rsidRDefault="0079062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79062C" w14:paraId="46A08368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355C8C" w14:textId="16DE1815" w:rsidR="0079062C" w:rsidRDefault="0079062C" w:rsidP="005E294F">
                  <w:r>
                    <w:t xml:space="preserve">Inplane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2C5408" w14:textId="614E954D" w:rsidR="0079062C" w:rsidRDefault="0079062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9062C" w14:paraId="7760C1C2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05B47C" w14:textId="55F62C88" w:rsidR="0079062C" w:rsidRDefault="0079062C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E9BF67" w14:textId="60173D63" w:rsidR="0079062C" w:rsidRDefault="0079062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9062C" w14:paraId="0A46368D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293888" w14:textId="42A77A57" w:rsidR="0079062C" w:rsidRDefault="0079062C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6A9E42" w14:textId="2E0D4182" w:rsidR="0079062C" w:rsidRDefault="0079062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9062C" w14:paraId="00A23B7C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24C77A" w14:textId="6AD0B93E" w:rsidR="0079062C" w:rsidRDefault="0079062C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05412D" w14:textId="645F7E60" w:rsidR="0079062C" w:rsidRDefault="0079062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79062C" w14:paraId="622F7E14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6683A2" w14:textId="5304A120" w:rsidR="0079062C" w:rsidRDefault="0079062C" w:rsidP="005E294F">
                  <w:r>
                    <w:t>Contact penalty stiffness scale factor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D4D656" w14:textId="73A63CFC" w:rsidR="0079062C" w:rsidRDefault="0079062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79062C" w14:paraId="30C3C621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F4C7B3" w14:textId="6194AC6A" w:rsidR="0079062C" w:rsidRDefault="0079062C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9E237A" w14:textId="1FA742D7" w:rsidR="0079062C" w:rsidRDefault="0079062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9062C" w14:paraId="643D7C31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8DB9CE" w14:textId="25D23ED7" w:rsidR="0079062C" w:rsidRDefault="0079062C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1DC5E3" w14:textId="0DC18C2F" w:rsidR="0079062C" w:rsidRDefault="0079062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79062C" w14:paraId="16F04FBC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53137E" w14:textId="1C2FA6A2" w:rsidR="0079062C" w:rsidRDefault="0079062C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1FA456" w14:textId="6B184554" w:rsidR="0079062C" w:rsidRDefault="0079062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9062C" w14:paraId="0BAAC6FF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7D7CDE" w14:textId="31A0E0E1" w:rsidR="0079062C" w:rsidRDefault="0079062C" w:rsidP="005E294F">
                  <w:r>
                    <w:t xml:space="preserve">Use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2C544C" w14:textId="03DFF314" w:rsidR="0079062C" w:rsidRDefault="0079062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9062C" w14:paraId="57AC8526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3AD78C" w14:textId="107CE2CB" w:rsidR="0079062C" w:rsidRDefault="0079062C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6BE7E8" w14:textId="22152D03" w:rsidR="0079062C" w:rsidRDefault="0079062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SOLIDWORKS document (C:\Users\Matthew Geisel\Documents\GitHub\CabinetMonkey\CM Telescoping Arm\CM Arm Carriage)</w:t>
                  </w:r>
                </w:p>
              </w:tc>
            </w:tr>
          </w:tbl>
          <w:p w14:paraId="4C1F7AE4" w14:textId="24DB5B9E" w:rsidR="005E294F" w:rsidRDefault="005E294F" w:rsidP="00A96F2C"/>
        </w:tc>
      </w:tr>
      <w:bookmarkEnd w:id="1"/>
      <w:bookmarkEnd w:id="2"/>
      <w:bookmarkEnd w:id="3"/>
    </w:tbl>
    <w:p w14:paraId="7FAC97FE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33A84C31" w14:textId="77777777" w:rsidTr="00E80CD9">
        <w:tc>
          <w:tcPr>
            <w:tcW w:w="11016" w:type="dxa"/>
          </w:tcPr>
          <w:p w14:paraId="1B4FF42C" w14:textId="28B4EC05" w:rsidR="00F33129" w:rsidRPr="00B35001" w:rsidRDefault="0079062C" w:rsidP="000A7C6B">
            <w:pPr>
              <w:pStyle w:val="Heading1"/>
            </w:pPr>
            <w:bookmarkStart w:id="7" w:name="_Toc226638381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091CE666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56EA10" w14:textId="0AC63CE1" w:rsidR="00F33129" w:rsidRDefault="0079062C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5E5CDA" w14:textId="719CF7F8" w:rsidR="00F33129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79062C" w14:paraId="2565F448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E5265B" w14:textId="5359351D" w:rsidR="0079062C" w:rsidRDefault="0079062C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FD45A8" w14:textId="205773E7" w:rsidR="0079062C" w:rsidRDefault="0079062C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79062C" w14:paraId="4D181960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3BADE4" w14:textId="30924D72" w:rsidR="0079062C" w:rsidRDefault="0079062C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8B03A9" w14:textId="77B1DDFC" w:rsidR="0079062C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79062C" w14:paraId="63A6A117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D88109" w14:textId="0A7ED902" w:rsidR="0079062C" w:rsidRDefault="0079062C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DB1AFA" w14:textId="3F57D98C" w:rsidR="0079062C" w:rsidRDefault="0079062C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79062C" w14:paraId="06C76E77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9B3161" w14:textId="2BE57711" w:rsidR="0079062C" w:rsidRDefault="0079062C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C215B4" w14:textId="1D15849F" w:rsidR="0079062C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028E99A0" w14:textId="51B5C3D4" w:rsidR="00F33129" w:rsidRDefault="00F33129" w:rsidP="000A7C6B"/>
        </w:tc>
      </w:tr>
    </w:tbl>
    <w:p w14:paraId="5A7FCF11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13CE5B49" w14:textId="77777777" w:rsidTr="005273D5">
        <w:trPr>
          <w:trHeight w:val="4158"/>
        </w:trPr>
        <w:tc>
          <w:tcPr>
            <w:tcW w:w="11136" w:type="dxa"/>
          </w:tcPr>
          <w:p w14:paraId="743792CB" w14:textId="71F3E82A" w:rsidR="00E80CD9" w:rsidRPr="00AC3438" w:rsidRDefault="0079062C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26638382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2AE96D3B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076ADD" w14:textId="6F319D06" w:rsidR="00E80CD9" w:rsidRPr="003E6C57" w:rsidRDefault="0079062C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E9B502B" w14:textId="11996F62" w:rsidR="00E80CD9" w:rsidRPr="003E6C57" w:rsidRDefault="0079062C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75F37B8" w14:textId="6F0E8433" w:rsidR="00E80CD9" w:rsidRPr="003E6C57" w:rsidRDefault="0079062C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7DB54C7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58102CAD" w14:textId="23C2D4A8" w:rsidR="00E80CD9" w:rsidRPr="00577134" w:rsidRDefault="0079062C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464E6C2" wp14:editId="7373EC76">
                        <wp:extent cx="1904365" cy="1248410"/>
                        <wp:effectExtent l="0" t="0" r="635" b="8890"/>
                        <wp:docPr id="1261868668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61868668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248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31779F0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8EC42F" w14:textId="4F4F7D93" w:rsidR="00E80CD9" w:rsidRPr="00BE6656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092906" w14:textId="5C61181E" w:rsidR="00E80CD9" w:rsidRPr="00BE6656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6061-T6 (SS)</w:t>
                        </w:r>
                      </w:p>
                    </w:tc>
                  </w:tr>
                  <w:tr w:rsidR="0079062C" w:rsidRPr="00577134" w14:paraId="385AEF8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1867A8" w14:textId="13A525E2" w:rsidR="0079062C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4D8103" w14:textId="41AB044D" w:rsidR="0079062C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79062C" w:rsidRPr="00577134" w14:paraId="145A0AD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5F1D28" w14:textId="5D5FCC40" w:rsidR="0079062C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EE4F04" w14:textId="3F2B98C7" w:rsidR="0079062C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79062C" w:rsidRPr="00577134" w14:paraId="2F3D4B2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B6D4AE" w14:textId="5D795EA0" w:rsidR="0079062C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09FD0B" w14:textId="14300E33" w:rsidR="0079062C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2.75e+08 N/m^2</w:t>
                        </w:r>
                      </w:p>
                    </w:tc>
                  </w:tr>
                  <w:tr w:rsidR="0079062C" w:rsidRPr="00577134" w14:paraId="4214536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77AC2C" w14:textId="20D0CB13" w:rsidR="0079062C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14E7FB" w14:textId="050B48E9" w:rsidR="0079062C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3.1e+08 N/m^2</w:t>
                        </w:r>
                      </w:p>
                    </w:tc>
                  </w:tr>
                  <w:tr w:rsidR="0079062C" w:rsidRPr="00577134" w14:paraId="5BEB59E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6625CF" w14:textId="6EE4869F" w:rsidR="0079062C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C51CB7" w14:textId="500D7932" w:rsidR="0079062C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79062C" w:rsidRPr="00577134" w14:paraId="68B5C55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3AE97C" w14:textId="20612893" w:rsidR="0079062C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1BFC95" w14:textId="4A5E5430" w:rsidR="0079062C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79062C" w:rsidRPr="00577134" w14:paraId="59F17AB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93B0D6" w14:textId="1FFCC3E6" w:rsidR="0079062C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F3C5A1" w14:textId="3EF4221A" w:rsidR="0079062C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79062C" w:rsidRPr="00577134" w14:paraId="4B27925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B59C8A" w14:textId="4826FD22" w:rsidR="0079062C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434129" w14:textId="1AC9EB27" w:rsidR="0079062C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2.6e+10 N/m^2</w:t>
                        </w:r>
                      </w:p>
                    </w:tc>
                  </w:tr>
                  <w:tr w:rsidR="0079062C" w:rsidRPr="00577134" w14:paraId="1097887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3E86BF" w14:textId="205A20EF" w:rsidR="0079062C" w:rsidRDefault="0079062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0C42A4C" w14:textId="3CAE280C" w:rsidR="0079062C" w:rsidRDefault="0079062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551C8CD5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3E4EC33F" w14:textId="77777777" w:rsidR="0079062C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1(Thread5)(CM Carriage Arm-1),</w:t>
                  </w:r>
                </w:p>
                <w:p w14:paraId="4353B78C" w14:textId="6EA50B65" w:rsidR="00E80CD9" w:rsidRPr="00577134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1(Cut-Extrude3)(END EFFECTOR-1)</w:t>
                  </w:r>
                </w:p>
              </w:tc>
            </w:tr>
            <w:tr w:rsidR="00E80CD9" w:rsidRPr="000841BF" w14:paraId="26EC018A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22260073" w14:textId="2F38D7CF" w:rsidR="00E80CD9" w:rsidRPr="000841BF" w:rsidRDefault="0079062C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4A21F55A" w14:textId="1CD4C562" w:rsidR="00E80CD9" w:rsidRDefault="00E80CD9" w:rsidP="000A7C6B"/>
        </w:tc>
      </w:tr>
      <w:bookmarkEnd w:id="8"/>
      <w:bookmarkEnd w:id="9"/>
      <w:bookmarkEnd w:id="10"/>
    </w:tbl>
    <w:p w14:paraId="6E90ADF9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5879778" w14:textId="77777777" w:rsidTr="00452CBC">
        <w:tc>
          <w:tcPr>
            <w:tcW w:w="11016" w:type="dxa"/>
          </w:tcPr>
          <w:p w14:paraId="3F6F1AF9" w14:textId="3BE34A85" w:rsidR="005273D5" w:rsidRPr="00AF1A58" w:rsidRDefault="0079062C" w:rsidP="000A7C6B">
            <w:pPr>
              <w:pStyle w:val="Heading1"/>
              <w:rPr>
                <w:b w:val="0"/>
                <w:bCs w:val="0"/>
              </w:rPr>
            </w:pPr>
            <w:bookmarkStart w:id="12" w:name="_Toc226638383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79062C" w14:paraId="0C11402C" w14:textId="77777777" w:rsidTr="000E76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46AA37E" w14:textId="606CA1A4" w:rsidR="0079062C" w:rsidRPr="004E282D" w:rsidRDefault="0079062C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A0ED4DE" w14:textId="0E414E94" w:rsidR="0079062C" w:rsidRPr="004E282D" w:rsidRDefault="0079062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59FBC8C" w14:textId="403D3D97" w:rsidR="0079062C" w:rsidRPr="004E282D" w:rsidRDefault="0079062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79062C" w14:paraId="5B06B232" w14:textId="77777777" w:rsidTr="008923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0CD78E76" w14:textId="62A6C7F5" w:rsidR="0079062C" w:rsidRPr="00AD5FBA" w:rsidRDefault="0079062C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Fixed-3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4480FA5E" w14:textId="1AED6BE3" w:rsidR="0079062C" w:rsidRPr="006208CB" w:rsidRDefault="0079062C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1509645" wp14:editId="74E43FE3">
                        <wp:extent cx="1772285" cy="1161415"/>
                        <wp:effectExtent l="0" t="0" r="0" b="635"/>
                        <wp:docPr id="29885210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8852106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161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79062C" w14:paraId="3B34D51C" w14:textId="77777777" w:rsidTr="0079062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FCD8718" w14:textId="79163E6E" w:rsidR="0079062C" w:rsidRPr="00BE6656" w:rsidRDefault="0079062C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AC463C8" w14:textId="6565E9CF" w:rsidR="0079062C" w:rsidRPr="00154A1A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edge(s), 3 face(s)</w:t>
                        </w:r>
                      </w:p>
                    </w:tc>
                  </w:tr>
                  <w:tr w:rsidR="0079062C" w14:paraId="6C5D8C08" w14:textId="77777777" w:rsidTr="0079062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025184D" w14:textId="5BD1F1F6" w:rsidR="0079062C" w:rsidRDefault="0079062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A222E78" w14:textId="203C494E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4AE8AB76" w14:textId="77777777" w:rsidR="0079062C" w:rsidRPr="004C6DEB" w:rsidRDefault="0079062C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07504AD9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2AEF0A52" w14:textId="5AC05C0D" w:rsidR="003F154A" w:rsidRPr="003F154A" w:rsidRDefault="0079062C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434F5B7D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F6BC3AE" w14:textId="0CD28610" w:rsidR="003F154A" w:rsidRDefault="0079062C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43EC686" w14:textId="262CCBED" w:rsidR="003F154A" w:rsidRDefault="0079062C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752D421" w14:textId="27986C03" w:rsidR="003F154A" w:rsidRDefault="0079062C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FA0BA7A" w14:textId="163537FF" w:rsidR="003F154A" w:rsidRDefault="0079062C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41E8E8C" w14:textId="4E0E36F0" w:rsidR="003F154A" w:rsidRDefault="0079062C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2D16EE43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675A0F4" w14:textId="4E62B3DB" w:rsidR="003F154A" w:rsidRDefault="0079062C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9AC829C" w14:textId="0B17BD2E" w:rsidR="003F154A" w:rsidRPr="00EF37BF" w:rsidRDefault="0079062C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8.4281e-05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A1B8FEF" w14:textId="3158C787" w:rsidR="003F154A" w:rsidRPr="00EF37BF" w:rsidRDefault="0079062C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9.95398e-06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6DA801" w14:textId="3872661A" w:rsidR="003F154A" w:rsidRDefault="0079062C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FD30296" w14:textId="334A3521" w:rsidR="003F154A" w:rsidRPr="00EF37BF" w:rsidRDefault="0079062C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100</w:t>
                        </w:r>
                      </w:p>
                    </w:tc>
                  </w:tr>
                  <w:tr w:rsidR="00935682" w14:paraId="36305371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3BF5BE6" w14:textId="3B9AC98D" w:rsidR="00935682" w:rsidRDefault="0079062C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358569" w14:textId="28C13640" w:rsidR="00935682" w:rsidRDefault="0079062C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4BD47B" w14:textId="35EB43EF" w:rsidR="00935682" w:rsidRDefault="0079062C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23232A" w14:textId="17C3CF63" w:rsidR="00935682" w:rsidRDefault="0079062C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208C9BE" w14:textId="40E50BB4" w:rsidR="00935682" w:rsidRDefault="0079062C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76FDF296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E541F1B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79062C" w14:paraId="7D13780A" w14:textId="77777777" w:rsidTr="0032005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C3A1218" w14:textId="2D63FD3B" w:rsidR="0079062C" w:rsidRPr="004E282D" w:rsidRDefault="0079062C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AD500E8" w14:textId="5EE30B22" w:rsidR="0079062C" w:rsidRPr="004E282D" w:rsidRDefault="0079062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B2C49AE" w14:textId="6E57FCF0" w:rsidR="0079062C" w:rsidRPr="004E282D" w:rsidRDefault="0079062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79062C" w14:paraId="444404EF" w14:textId="77777777" w:rsidTr="004343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EF1240C" w14:textId="59018F7E" w:rsidR="0079062C" w:rsidRPr="00F42DD1" w:rsidRDefault="0079062C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3400C97C" w14:textId="17142E83" w:rsidR="0079062C" w:rsidRPr="006208CB" w:rsidRDefault="0079062C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C4926A3" wp14:editId="76D8C401">
                        <wp:extent cx="1907540" cy="1250315"/>
                        <wp:effectExtent l="0" t="0" r="0" b="6985"/>
                        <wp:docPr id="559225253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9225253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250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79062C" w14:paraId="6F581D8F" w14:textId="77777777" w:rsidTr="0079062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59C66F2" w14:textId="4B6D8823" w:rsidR="0079062C" w:rsidRPr="00BE6656" w:rsidRDefault="0079062C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C262B4E" w14:textId="440C789D" w:rsidR="0079062C" w:rsidRPr="00B77EA3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edge(s)</w:t>
                        </w:r>
                      </w:p>
                    </w:tc>
                  </w:tr>
                  <w:tr w:rsidR="0079062C" w14:paraId="75A443D6" w14:textId="77777777" w:rsidTr="0079062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660C228" w14:textId="39CB626D" w:rsidR="0079062C" w:rsidRDefault="0079062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905268A" w14:textId="4A8BC8D6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79062C" w14:paraId="0DE80456" w14:textId="77777777" w:rsidTr="0079062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D35293E" w14:textId="18FB033A" w:rsidR="0079062C" w:rsidRDefault="0079062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B7BF80D" w14:textId="70B79372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79062C" w14:paraId="35D5D4F9" w14:textId="77777777" w:rsidTr="0079062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C6D5E3" w14:textId="6758218F" w:rsidR="0079062C" w:rsidRDefault="0079062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1084899" w14:textId="3B0C4CBB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-50 N</w:t>
                        </w:r>
                      </w:p>
                    </w:tc>
                  </w:tr>
                </w:tbl>
                <w:p w14:paraId="7662B844" w14:textId="77777777" w:rsidR="0079062C" w:rsidRDefault="0079062C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2BDAD76F" w14:textId="1B3F990B" w:rsidR="005273D5" w:rsidRDefault="005273D5" w:rsidP="000A7C6B">
            <w:pPr>
              <w:rPr>
                <w:rStyle w:val="Strong"/>
              </w:rPr>
            </w:pPr>
          </w:p>
        </w:tc>
      </w:tr>
    </w:tbl>
    <w:p w14:paraId="3DCA776A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34E45BE" w14:textId="77777777" w:rsidTr="005B3D16">
        <w:tc>
          <w:tcPr>
            <w:tcW w:w="11016" w:type="dxa"/>
          </w:tcPr>
          <w:p w14:paraId="1B53E66A" w14:textId="22C761D5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26638384"/>
            <w:r w:rsidR="0079062C">
              <w:t>Connector Definitions</w:t>
            </w:r>
            <w:bookmarkEnd w:id="13"/>
          </w:p>
          <w:p w14:paraId="6C62C1B8" w14:textId="77777777" w:rsidR="00132707" w:rsidRDefault="00132707" w:rsidP="000A7C6B"/>
          <w:p w14:paraId="23AE954C" w14:textId="71DEEAB9" w:rsidR="00EF37BF" w:rsidRPr="009C0A33" w:rsidRDefault="00EF37BF" w:rsidP="000A7C6B"/>
          <w:p w14:paraId="745EB528" w14:textId="77777777" w:rsidR="000F2729" w:rsidRDefault="000F2729" w:rsidP="000A7C6B"/>
          <w:p w14:paraId="7058BF0E" w14:textId="00745150" w:rsidR="00E12C21" w:rsidRDefault="0079062C" w:rsidP="000A7C6B">
            <w:r>
              <w:rPr>
                <w:rStyle w:val="Strong"/>
              </w:rPr>
              <w:t>Pin/Bolt/Bearing Connector</w:t>
            </w:r>
          </w:p>
          <w:tbl>
            <w:tblPr>
              <w:tblStyle w:val="LightList-Accent11"/>
              <w:tblW w:w="10862" w:type="dxa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050"/>
              <w:gridCol w:w="3583"/>
            </w:tblGrid>
            <w:tr w:rsidR="00E12C21" w:rsidRPr="000841BF" w14:paraId="3CA4F328" w14:textId="77777777" w:rsidTr="007906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17A68249" w14:textId="471ACBA7" w:rsidR="00E12C21" w:rsidRPr="003E6C57" w:rsidRDefault="0079062C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050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69E0EA48" w14:textId="2609F706" w:rsidR="00E12C21" w:rsidRPr="003E6C57" w:rsidRDefault="0079062C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3583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7488BC19" w14:textId="777031E3" w:rsidR="00E12C21" w:rsidRPr="003E6C57" w:rsidRDefault="0079062C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Strength Details</w:t>
                  </w:r>
                </w:p>
              </w:tc>
            </w:tr>
            <w:tr w:rsidR="00E12C21" w:rsidRPr="000841BF" w14:paraId="18484836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1F112AE9" w14:textId="4727B0EF" w:rsidR="00E12C21" w:rsidRDefault="0079062C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8BB9E8F" wp14:editId="704DE1B5">
                        <wp:extent cx="1904365" cy="1248410"/>
                        <wp:effectExtent l="0" t="0" r="635" b="8890"/>
                        <wp:docPr id="1171580339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1580339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248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A7FD44" w14:textId="2038DD51" w:rsidR="00E12C21" w:rsidRPr="000F2729" w:rsidRDefault="0079062C" w:rsidP="000A7C6B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Connector-1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2E61D4" w14:paraId="61129307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7AC049F" w14:textId="16584B08" w:rsidR="002E61D4" w:rsidRPr="00BE6656" w:rsidRDefault="0079062C" w:rsidP="003F2268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D3A4FC2" w14:textId="54433318" w:rsidR="002E61D4" w:rsidRPr="002E61D4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79062C" w14:paraId="3AAF5C9C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404DB9F" w14:textId="7480AB14" w:rsidR="0079062C" w:rsidRDefault="0079062C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96A363C" w14:textId="07301960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79062C" w14:paraId="544F5BD4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CD4B00C" w14:textId="0382BA5F" w:rsidR="0079062C" w:rsidRDefault="0079062C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67291C7" w14:textId="493486A2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79062C" w14:paraId="406EB651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5C3DA31" w14:textId="725523BB" w:rsidR="0079062C" w:rsidRDefault="0079062C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5964200" w14:textId="4748A2C3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79062C" w14:paraId="31679AB6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B8D67CC" w14:textId="6EA6FD46" w:rsidR="0079062C" w:rsidRDefault="0079062C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AD3FB96" w14:textId="174F595F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79062C" w14:paraId="23E65D48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7382CA9" w14:textId="5795588A" w:rsidR="0079062C" w:rsidRDefault="0079062C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115FF0C" w14:textId="1772879E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79062C" w14:paraId="3553F2FB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6073826" w14:textId="709D6750" w:rsidR="0079062C" w:rsidRDefault="0079062C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E01C79F" w14:textId="619169FD" w:rsidR="0079062C" w:rsidRDefault="0079062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09F4D4F" w14:textId="77777777" w:rsidR="00E12C21" w:rsidRPr="00577134" w:rsidRDefault="00E12C2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4D6AB506" w14:textId="77777777" w:rsidR="003319D9" w:rsidRDefault="003319D9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11AF9733" w14:textId="520EE17E" w:rsidR="00E12C21" w:rsidRPr="00577134" w:rsidRDefault="0079062C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79062C" w:rsidRPr="000841BF" w14:paraId="23AF2A6B" w14:textId="77777777" w:rsidTr="0079062C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1F25696C" w14:textId="7289C41A" w:rsidR="0079062C" w:rsidRPr="000F054F" w:rsidRDefault="0079062C" w:rsidP="00ED2273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9062C" w14:paraId="48F91757" w14:textId="77777777" w:rsidTr="00ED2273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94A13D8" w14:textId="52BB4053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9E84DD7" w14:textId="2AD92047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FFEFB0F" w14:textId="3F97EA0F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3F25302" w14:textId="59C5B261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2671E11" w14:textId="47511C28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9062C" w14:paraId="7CE94E7B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701420C" w14:textId="012504C6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4F7DE2" w14:textId="7A684566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29D116E" w14:textId="37AD9915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B289FE" w14:textId="54F414D4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97.422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264B7BA" w14:textId="6F49BA2E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97.422</w:t>
                        </w:r>
                      </w:p>
                    </w:tc>
                  </w:tr>
                  <w:tr w:rsidR="0079062C" w14:paraId="043FECA5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AA26A1" w14:textId="23663602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198B9F2" w14:textId="2332A9D1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-188.85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B222904" w14:textId="69A98E84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107.05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8C6FD2" w14:textId="28CD44C2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EAAA9C6" w14:textId="65D3820B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217.08</w:t>
                        </w:r>
                      </w:p>
                    </w:tc>
                  </w:tr>
                  <w:tr w:rsidR="0079062C" w14:paraId="7AF783AD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C6191F6" w14:textId="04837E6F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629457D" w14:textId="43962218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85B8BF2" w14:textId="71A6CE47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B14C451" w14:textId="274478A6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9.7052e-13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6BC2581" w14:textId="08D53FB7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9.7052e-13</w:t>
                        </w:r>
                      </w:p>
                    </w:tc>
                  </w:tr>
                  <w:tr w:rsidR="0079062C" w14:paraId="739CE3C1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20087CF" w14:textId="64DA5BE5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966D582" w14:textId="280458E7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0.17332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19B6BD" w14:textId="49D3614C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0.16527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845AB0" w14:textId="4D48701C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297C63C" w14:textId="6F01B14B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0.23949</w:t>
                        </w:r>
                      </w:p>
                    </w:tc>
                  </w:tr>
                </w:tbl>
                <w:p w14:paraId="1D74C4D0" w14:textId="77777777" w:rsidR="0079062C" w:rsidRPr="000841BF" w:rsidRDefault="0079062C" w:rsidP="00ED2273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9062C" w:rsidRPr="000841BF" w14:paraId="5C4CEA89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316F54C3" w14:textId="01E73BF2" w:rsidR="0079062C" w:rsidRPr="000F054F" w:rsidRDefault="0079062C" w:rsidP="00ED2273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9062C" w14:paraId="717C4240" w14:textId="77777777" w:rsidTr="00ED2273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7138CF1" w14:textId="77B21E45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412B3B1" w14:textId="46CBCE31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848BB5" w14:textId="30CA8584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3F062A4" w14:textId="5C8982A2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804F6C8" w14:textId="25692912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9062C" w14:paraId="072CB0A1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7068B29" w14:textId="53FB7A7A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156BC0" w14:textId="33E4BB37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DD38603" w14:textId="322DD742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C8CBBA" w14:textId="791E9CA1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30.462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03C5F9B" w14:textId="0FB83E23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30.462</w:t>
                        </w:r>
                      </w:p>
                    </w:tc>
                  </w:tr>
                  <w:tr w:rsidR="0079062C" w14:paraId="65B3CCA8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2C0A715" w14:textId="3DBF4796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D68070" w14:textId="6E2A1750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-187.34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09F7D1" w14:textId="5FCD3F63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98.001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74F06E" w14:textId="6005A562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5388E32" w14:textId="53A69A6F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211.43</w:t>
                        </w:r>
                      </w:p>
                    </w:tc>
                  </w:tr>
                  <w:tr w:rsidR="0079062C" w14:paraId="181D3B29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EE24F3D" w14:textId="347347E5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B0685D8" w14:textId="4599F847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4496929" w14:textId="3ED69EB3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F5444D9" w14:textId="4A9309E0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7.4923e-13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EE23BCF" w14:textId="05EEAFD8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7.4923e-13</w:t>
                        </w:r>
                      </w:p>
                    </w:tc>
                  </w:tr>
                  <w:tr w:rsidR="0079062C" w14:paraId="2381FBDD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87A2CD9" w14:textId="4CA81E43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173A4D" w14:textId="689DDF9B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1.0049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0248207" w14:textId="0B983366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1.8755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9D094F" w14:textId="68F88DB8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A7AC91C" w14:textId="2261B87E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2.1277</w:t>
                        </w:r>
                      </w:p>
                    </w:tc>
                  </w:tr>
                </w:tbl>
                <w:p w14:paraId="5880B281" w14:textId="77777777" w:rsidR="0079062C" w:rsidRPr="000841BF" w:rsidRDefault="0079062C" w:rsidP="00ED2273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9062C" w:rsidRPr="000841BF" w14:paraId="06C02DCF" w14:textId="77777777" w:rsidTr="00ED2273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277C820" w14:textId="136CA8D6" w:rsidR="0079062C" w:rsidRPr="000F054F" w:rsidRDefault="0079062C" w:rsidP="00ED2273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9062C" w14:paraId="2858D771" w14:textId="77777777" w:rsidTr="00ED2273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8455AE0" w14:textId="70C9252F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7BC28E8" w14:textId="133DCD2F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87A048E" w14:textId="0D753881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C0D7EDF" w14:textId="1922C8BB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CC90F32" w14:textId="27408037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9062C" w14:paraId="57BB54ED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34DE190" w14:textId="7EACDB46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DD35783" w14:textId="68436D5B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D0FC5A" w14:textId="5A830002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6DF8A4" w14:textId="2D4DF8FC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-30.462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8E86D72" w14:textId="25EF18BF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-30.462</w:t>
                        </w:r>
                      </w:p>
                    </w:tc>
                  </w:tr>
                  <w:tr w:rsidR="0079062C" w14:paraId="42F0FFC6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CB013E0" w14:textId="32913655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9F746AC" w14:textId="07DE27D6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187.34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5F2D92" w14:textId="70AADEC2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-98.001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6401E5" w14:textId="6630A426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BA98F73" w14:textId="73162064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211.43</w:t>
                        </w:r>
                      </w:p>
                    </w:tc>
                  </w:tr>
                  <w:tr w:rsidR="0079062C" w14:paraId="436E025F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E3AB0E8" w14:textId="6E5DCF99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A1722C" w14:textId="1FF21FAA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8A5DD2C" w14:textId="26B572A2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22BCFF" w14:textId="19FB7B55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4.3323e-13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5B95E93" w14:textId="5FB7347C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4.3323e-13</w:t>
                        </w:r>
                      </w:p>
                    </w:tc>
                  </w:tr>
                  <w:tr w:rsidR="0079062C" w14:paraId="284ABC40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151CAB2" w14:textId="5624BD2A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9D9C97C" w14:textId="5A79CCE6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-0.085886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136414" w14:textId="0DB668D4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-0.11863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F3186D" w14:textId="29E03541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DFCDA2D" w14:textId="1967C6D9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0.14646</w:t>
                        </w:r>
                      </w:p>
                    </w:tc>
                  </w:tr>
                </w:tbl>
                <w:p w14:paraId="48B5EFE0" w14:textId="77777777" w:rsidR="0079062C" w:rsidRPr="000841BF" w:rsidRDefault="0079062C" w:rsidP="00ED2273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9062C" w:rsidRPr="000841BF" w14:paraId="46AE2EB5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15F47582" w14:textId="426FFD41" w:rsidR="0079062C" w:rsidRDefault="0079062C" w:rsidP="00ED2273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D53712A" wp14:editId="2E543A50">
                        <wp:extent cx="1904365" cy="1248410"/>
                        <wp:effectExtent l="0" t="0" r="635" b="8890"/>
                        <wp:docPr id="115823947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823947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248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4CC415" w14:textId="7B13EFA5" w:rsidR="0079062C" w:rsidRPr="000F2729" w:rsidRDefault="0079062C" w:rsidP="00ED2273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Connector-2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79062C" w14:paraId="59628144" w14:textId="77777777" w:rsidTr="00ED22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20B3AE3" w14:textId="3913B411" w:rsidR="0079062C" w:rsidRPr="00BE6656" w:rsidRDefault="0079062C" w:rsidP="00ED2273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3DEE776" w14:textId="43EFB69C" w:rsidR="0079062C" w:rsidRPr="002E61D4" w:rsidRDefault="0079062C" w:rsidP="00ED22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79062C" w14:paraId="6DFA19CF" w14:textId="77777777" w:rsidTr="00ED22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AC62929" w14:textId="2EBD0486" w:rsidR="0079062C" w:rsidRDefault="0079062C" w:rsidP="00ED2273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F25F377" w14:textId="246358EE" w:rsidR="0079062C" w:rsidRDefault="0079062C" w:rsidP="00ED22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79062C" w14:paraId="11FC6230" w14:textId="77777777" w:rsidTr="00ED22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A8CF63E" w14:textId="1A4F8356" w:rsidR="0079062C" w:rsidRDefault="0079062C" w:rsidP="00ED2273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CCF910D" w14:textId="776E410C" w:rsidR="0079062C" w:rsidRDefault="0079062C" w:rsidP="00ED22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79062C" w14:paraId="1A0ED636" w14:textId="77777777" w:rsidTr="00ED22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09CB482" w14:textId="463CA710" w:rsidR="0079062C" w:rsidRDefault="0079062C" w:rsidP="00ED2273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C5B71D" w14:textId="1FE1FBAA" w:rsidR="0079062C" w:rsidRDefault="0079062C" w:rsidP="00ED22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79062C" w14:paraId="6104295F" w14:textId="77777777" w:rsidTr="00ED22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D3966E4" w14:textId="77B4059D" w:rsidR="0079062C" w:rsidRDefault="0079062C" w:rsidP="00ED2273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E2D0ACD" w14:textId="50484BA6" w:rsidR="0079062C" w:rsidRDefault="0079062C" w:rsidP="00ED22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79062C" w14:paraId="4CDAEC85" w14:textId="77777777" w:rsidTr="00ED22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6FF649E" w14:textId="05B07C38" w:rsidR="0079062C" w:rsidRDefault="0079062C" w:rsidP="00ED2273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EC3E953" w14:textId="5E9A11E9" w:rsidR="0079062C" w:rsidRDefault="0079062C" w:rsidP="00ED22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79062C" w14:paraId="37A0DFC8" w14:textId="77777777" w:rsidTr="00ED227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5031E3D" w14:textId="31B5C2D7" w:rsidR="0079062C" w:rsidRDefault="0079062C" w:rsidP="00ED2273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3ABF9F4" w14:textId="25007B03" w:rsidR="0079062C" w:rsidRDefault="0079062C" w:rsidP="00ED227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33060105" w14:textId="77777777" w:rsidR="0079062C" w:rsidRPr="00577134" w:rsidRDefault="0079062C" w:rsidP="00ED227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4C9269F0" w14:textId="77777777" w:rsidR="0079062C" w:rsidRDefault="0079062C" w:rsidP="00ED227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27F6EB50" w14:textId="13F89C98" w:rsidR="0079062C" w:rsidRPr="00577134" w:rsidRDefault="0079062C" w:rsidP="00ED227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79062C" w:rsidRPr="000841BF" w14:paraId="5A3DD036" w14:textId="77777777" w:rsidTr="0079062C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5545E00D" w14:textId="5B56CBE0" w:rsidR="0079062C" w:rsidRPr="000F054F" w:rsidRDefault="0079062C" w:rsidP="00ED2273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9062C" w14:paraId="680870BC" w14:textId="77777777" w:rsidTr="00ED2273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4B125D1" w14:textId="1EFDAFF9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B04ADA0" w14:textId="1C961950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D859FC8" w14:textId="090ED3B6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A4F682A" w14:textId="61FE64EB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35BE90D" w14:textId="7A81FBB5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9062C" w14:paraId="26D6DD9C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6D9D469" w14:textId="59B8D35E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lastRenderedPageBreak/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DB67A24" w14:textId="4A792A1E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C78812F" w14:textId="49E8D0F5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00B434" w14:textId="709673E3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94.61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40DF75A" w14:textId="3C7289F0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94.61</w:t>
                        </w:r>
                      </w:p>
                    </w:tc>
                  </w:tr>
                  <w:tr w:rsidR="0079062C" w14:paraId="67C1B8CA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4A4543B" w14:textId="0DDAFB32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402024" w14:textId="24E37087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-179.4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1DF492" w14:textId="4460A9D5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-118.71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A3C69AB" w14:textId="4B603276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AAE9CCA" w14:textId="447CA9CA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215.12</w:t>
                        </w:r>
                      </w:p>
                    </w:tc>
                  </w:tr>
                  <w:tr w:rsidR="0079062C" w14:paraId="1DBAE4AD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12FD9F3" w14:textId="25E373F3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C8FE24" w14:textId="21E40679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0CA9422" w14:textId="43D91797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A182F0" w14:textId="7A6AC834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1.5915e-13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D291FEF" w14:textId="6D8F769D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1.5915e-13</w:t>
                        </w:r>
                      </w:p>
                    </w:tc>
                  </w:tr>
                  <w:tr w:rsidR="0079062C" w14:paraId="65E21854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80D786C" w14:textId="2DCC3D90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D17026" w14:textId="0F628685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-0.16195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C81C07" w14:textId="51CF618D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-0.033547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E7F12F" w14:textId="1BDE31C5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01CA492" w14:textId="36281A59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0.16539</w:t>
                        </w:r>
                      </w:p>
                    </w:tc>
                  </w:tr>
                </w:tbl>
                <w:p w14:paraId="1C008011" w14:textId="77777777" w:rsidR="0079062C" w:rsidRPr="000841BF" w:rsidRDefault="0079062C" w:rsidP="00ED2273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9062C" w:rsidRPr="000841BF" w14:paraId="355A3D14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06F6E219" w14:textId="5D7682E1" w:rsidR="0079062C" w:rsidRPr="000F054F" w:rsidRDefault="0079062C" w:rsidP="00ED2273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lastRenderedPageBreak/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9062C" w14:paraId="351FA483" w14:textId="77777777" w:rsidTr="00ED2273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84C9D57" w14:textId="4493A7AD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E3CFEA7" w14:textId="2D52F92E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50223A9" w14:textId="7B7A1C8D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E1EDFCF" w14:textId="03AD6F17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17D0B1A" w14:textId="170B9982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9062C" w14:paraId="4403F259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9F6F4AF" w14:textId="0C5ABAF4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159A4E" w14:textId="4112E945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1CD716D" w14:textId="4635B280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851E94" w14:textId="48BEEDF1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61.569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AF2E9E6" w14:textId="2781B1B7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61.569</w:t>
                        </w:r>
                      </w:p>
                    </w:tc>
                  </w:tr>
                  <w:tr w:rsidR="0079062C" w14:paraId="6DBE9644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F288D4D" w14:textId="4397A098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C1BA1C" w14:textId="2AF8C4A8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-180.91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00D96D2" w14:textId="249D27EA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-109.67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5FB72D" w14:textId="3C110F67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7031EBA" w14:textId="7588C29F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211.55</w:t>
                        </w:r>
                      </w:p>
                    </w:tc>
                  </w:tr>
                  <w:tr w:rsidR="0079062C" w14:paraId="57E33541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67E82F8" w14:textId="427EDA53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734A99" w14:textId="178A8895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0195A4" w14:textId="38A67B38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D6880B" w14:textId="65D1EAEF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7.5095e-13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42E1B89" w14:textId="412EB9A0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7.5095e-13</w:t>
                        </w:r>
                      </w:p>
                    </w:tc>
                  </w:tr>
                  <w:tr w:rsidR="0079062C" w14:paraId="52361415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F03DFA4" w14:textId="7FAD5572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A788FE" w14:textId="37B4053A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-1.2066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03F6020" w14:textId="10396401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1.8841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577C06" w14:textId="04BE3D5A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93DC832" w14:textId="11446803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2.2373</w:t>
                        </w:r>
                      </w:p>
                    </w:tc>
                  </w:tr>
                </w:tbl>
                <w:p w14:paraId="66751958" w14:textId="77777777" w:rsidR="0079062C" w:rsidRPr="000841BF" w:rsidRDefault="0079062C" w:rsidP="00ED2273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9062C" w:rsidRPr="000841BF" w14:paraId="5698AAE4" w14:textId="77777777" w:rsidTr="00ED2273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AC8E138" w14:textId="089DF2C7" w:rsidR="0079062C" w:rsidRPr="000F054F" w:rsidRDefault="0079062C" w:rsidP="00ED2273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9062C" w14:paraId="54C545F5" w14:textId="77777777" w:rsidTr="00ED2273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7750872" w14:textId="34E862AF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FD1D4DC" w14:textId="79DC1C1F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FDFAE6C" w14:textId="2169B538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3334F68" w14:textId="66B44CE1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27A3161" w14:textId="5B02789F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9062C" w14:paraId="409A6A35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F199B40" w14:textId="3BE8D15F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65B886" w14:textId="54992201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64B117" w14:textId="3642C1A1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EA92FA" w14:textId="57F4F2E4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-61.569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4154F93" w14:textId="6C69C9C9" w:rsidR="0079062C" w:rsidRPr="00EF37BF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-61.569</w:t>
                        </w:r>
                      </w:p>
                    </w:tc>
                  </w:tr>
                  <w:tr w:rsidR="0079062C" w14:paraId="0A8791EB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C9A99C7" w14:textId="0DF59A06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20A2A48" w14:textId="22228DC1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180.91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B04CE77" w14:textId="22A4FA16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109.67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71A1EC" w14:textId="2E1AD0B8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C5D836B" w14:textId="55C5FB8F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211.55</w:t>
                        </w:r>
                      </w:p>
                    </w:tc>
                  </w:tr>
                  <w:tr w:rsidR="0079062C" w14:paraId="23539BFB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E2AA304" w14:textId="5993AE45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BCC6E9" w14:textId="11916EDA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27DF98" w14:textId="1356563F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B982F0" w14:textId="72377970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1.456e-12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CE11E49" w14:textId="553AB3A0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1.456e-12</w:t>
                        </w:r>
                      </w:p>
                    </w:tc>
                  </w:tr>
                  <w:tr w:rsidR="0079062C" w14:paraId="7D8DDED9" w14:textId="77777777" w:rsidTr="00ED2273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2FE842A" w14:textId="46AB1ED2" w:rsidR="0079062C" w:rsidRDefault="0079062C" w:rsidP="00ED2273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2112F4" w14:textId="2DCA3F06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0.17585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E0F05C" w14:textId="42E08FC3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-0.18372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71CB79" w14:textId="3BF809BA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C979077" w14:textId="3599EEE6" w:rsidR="0079062C" w:rsidRDefault="0079062C" w:rsidP="00ED2273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0.25431</w:t>
                        </w:r>
                      </w:p>
                    </w:tc>
                  </w:tr>
                </w:tbl>
                <w:p w14:paraId="7EE948BE" w14:textId="77777777" w:rsidR="0079062C" w:rsidRPr="000841BF" w:rsidRDefault="0079062C" w:rsidP="00ED2273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30C6B396" w14:textId="77777777" w:rsidR="00D72EE8" w:rsidRDefault="00D72EE8" w:rsidP="00D72EE8"/>
          <w:p w14:paraId="51E446F3" w14:textId="6D6ECE96" w:rsidR="00D72EE8" w:rsidRPr="009C0A33" w:rsidRDefault="00D72EE8" w:rsidP="00D72EE8"/>
          <w:p w14:paraId="6E68BE02" w14:textId="5FF070EE" w:rsidR="00132707" w:rsidRDefault="00132707" w:rsidP="000A7C6B"/>
        </w:tc>
      </w:tr>
    </w:tbl>
    <w:p w14:paraId="2CD65CF8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7CEB2C1C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6B972DB" w14:textId="19BC1220" w:rsidR="00104BD8" w:rsidRDefault="0079062C" w:rsidP="000A7C6B">
            <w:pPr>
              <w:pStyle w:val="Heading1"/>
            </w:pPr>
            <w:bookmarkStart w:id="14" w:name="_Toc226638385"/>
            <w:r>
              <w:t>Interaction Information</w:t>
            </w:r>
            <w:bookmarkEnd w:id="14"/>
          </w:p>
          <w:p w14:paraId="03781075" w14:textId="063CB07B" w:rsidR="00104BD8" w:rsidRDefault="0079062C" w:rsidP="000A7C6B">
            <w:r>
              <w:t>No Data</w:t>
            </w:r>
          </w:p>
          <w:p w14:paraId="105A2160" w14:textId="6382FFA7" w:rsidR="00104BD8" w:rsidRDefault="00104BD8" w:rsidP="000A7C6B">
            <w:pPr>
              <w:rPr>
                <w:rStyle w:val="A3"/>
              </w:rPr>
            </w:pPr>
          </w:p>
          <w:p w14:paraId="6CBF2B40" w14:textId="77777777" w:rsidR="00104BD8" w:rsidRDefault="00104BD8" w:rsidP="000A7C6B"/>
        </w:tc>
      </w:tr>
    </w:tbl>
    <w:p w14:paraId="650823BC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151A1AEB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44FBCFD" w14:textId="3392BD9E" w:rsidR="00A61A59" w:rsidRDefault="0079062C" w:rsidP="000A7C6B">
            <w:pPr>
              <w:pStyle w:val="Heading1"/>
            </w:pPr>
            <w:bookmarkStart w:id="15" w:name="_Toc226638386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38BFA4E2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11F9A6" w14:textId="3B3E1929" w:rsidR="00A9531D" w:rsidRDefault="0079062C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A31094" w14:textId="42E088AA" w:rsidR="00A9531D" w:rsidRDefault="0079062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79062C" w14:paraId="3AC28AFA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44DD58" w14:textId="545A6F83" w:rsidR="0079062C" w:rsidRDefault="0079062C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EC27DF" w14:textId="2C74D480" w:rsidR="0079062C" w:rsidRDefault="0079062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79062C" w14:paraId="72370442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8A942C" w14:textId="43AB5D80" w:rsidR="0079062C" w:rsidRDefault="0079062C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633D64" w14:textId="202EC55A" w:rsidR="0079062C" w:rsidRDefault="0079062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79062C" w14:paraId="2AA7D585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A629DC" w14:textId="03B71108" w:rsidR="0079062C" w:rsidRDefault="0079062C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A09CB0" w14:textId="21151ED9" w:rsidR="0079062C" w:rsidRDefault="0079062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0.309327 in</w:t>
                  </w:r>
                </w:p>
              </w:tc>
            </w:tr>
            <w:tr w:rsidR="0079062C" w14:paraId="4BD4DB6B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1D1B89" w14:textId="3FF26473" w:rsidR="0079062C" w:rsidRDefault="0079062C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B64729" w14:textId="51045BAE" w:rsidR="0079062C" w:rsidRDefault="0079062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0.0376657 in</w:t>
                  </w:r>
                </w:p>
              </w:tc>
            </w:tr>
            <w:tr w:rsidR="0079062C" w14:paraId="691EE77F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8E75F8" w14:textId="61A3CF99" w:rsidR="0079062C" w:rsidRDefault="0079062C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50A036" w14:textId="645FFFF7" w:rsidR="0079062C" w:rsidRDefault="0079062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79062C" w14:paraId="55157211" w14:textId="77777777" w:rsidTr="007906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C4AEB7" w14:textId="32C5C839" w:rsidR="0079062C" w:rsidRDefault="0079062C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6F762D" w14:textId="689F0893" w:rsidR="0079062C" w:rsidRDefault="0079062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9062C" w14:paraId="1BCD8893" w14:textId="77777777" w:rsidTr="0079062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AD3F96" w14:textId="36FD39BB" w:rsidR="0079062C" w:rsidRDefault="0079062C" w:rsidP="00C16188">
                  <w:r>
                    <w:t>Reuse mesh for identical parts in an assembly (Blended curvature-based mesher only)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6D4A71" w14:textId="2B9C9BF8" w:rsidR="0079062C" w:rsidRDefault="0079062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2B253587" w14:textId="77777777" w:rsidR="00690657" w:rsidRDefault="00690657" w:rsidP="00690657"/>
          <w:p w14:paraId="4D8358E1" w14:textId="4B336DED" w:rsidR="00A9531D" w:rsidRPr="00690657" w:rsidRDefault="0079062C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5A09012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F58B9A" w14:textId="65BD3FD6" w:rsidR="007107BE" w:rsidRDefault="0079062C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F960F2" w14:textId="431631C5" w:rsidR="007107BE" w:rsidRDefault="0079062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66478</w:t>
                  </w:r>
                </w:p>
              </w:tc>
            </w:tr>
            <w:tr w:rsidR="0079062C" w14:paraId="7357371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925443" w14:textId="73E88281" w:rsidR="0079062C" w:rsidRDefault="0079062C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B7918A" w14:textId="39E38E78" w:rsidR="0079062C" w:rsidRDefault="0079062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42304</w:t>
                  </w:r>
                </w:p>
              </w:tc>
            </w:tr>
            <w:tr w:rsidR="0079062C" w14:paraId="6414A3D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4B3733" w14:textId="06DF1295" w:rsidR="0079062C" w:rsidRDefault="0079062C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9187D4" w14:textId="36D88192" w:rsidR="0079062C" w:rsidRDefault="0079062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23.258</w:t>
                  </w:r>
                </w:p>
              </w:tc>
            </w:tr>
            <w:tr w:rsidR="0079062C" w14:paraId="7BA6A78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1F203D" w14:textId="43758F54" w:rsidR="0079062C" w:rsidRDefault="0079062C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248248" w14:textId="100866A8" w:rsidR="0079062C" w:rsidRDefault="0079062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83.4</w:t>
                  </w:r>
                </w:p>
              </w:tc>
            </w:tr>
            <w:tr w:rsidR="0079062C" w14:paraId="7284443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150D4C" w14:textId="573992CC" w:rsidR="0079062C" w:rsidRDefault="0079062C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AC0D3A" w14:textId="56C18B87" w:rsidR="0079062C" w:rsidRDefault="0079062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4.25</w:t>
                  </w:r>
                </w:p>
              </w:tc>
            </w:tr>
            <w:tr w:rsidR="0079062C" w14:paraId="1249E01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3D9BBD" w14:textId="37270955" w:rsidR="0079062C" w:rsidRDefault="0079062C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8CA95B" w14:textId="6F9DCB15" w:rsidR="0079062C" w:rsidRDefault="0079062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79062C" w14:paraId="663D791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64B92E" w14:textId="5F5C5AEC" w:rsidR="0079062C" w:rsidRDefault="0079062C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20F401" w14:textId="75190691" w:rsidR="0079062C" w:rsidRDefault="0079062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00:00:17</w:t>
                  </w:r>
                </w:p>
              </w:tc>
            </w:tr>
            <w:tr w:rsidR="0079062C" w14:paraId="1BC1B218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ADC1CF" w14:textId="70DA131D" w:rsidR="0079062C" w:rsidRDefault="0079062C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F12267" w14:textId="77777777" w:rsidR="0079062C" w:rsidRDefault="0079062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1AA9FBDF" w14:textId="0F0D08EC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2FD2C8D6" w14:textId="0864E513" w:rsidR="00A61A59" w:rsidRPr="00690657" w:rsidRDefault="0079062C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37DCFA2E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46F7E3A" w14:textId="2E0E7830" w:rsidR="00A61A59" w:rsidRDefault="0079062C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44A51AA" w14:textId="4B86D5EF" w:rsidR="00A61A59" w:rsidRDefault="0079062C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22B8B06" w14:textId="78900608" w:rsidR="00A61A59" w:rsidRDefault="0079062C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B813BB9" w14:textId="7E7CECE3" w:rsidR="00A61A59" w:rsidRDefault="0079062C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20AE3917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376859D" w14:textId="1260E640" w:rsidR="00A61A59" w:rsidRPr="004D2956" w:rsidRDefault="0079062C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4F095C6" w14:textId="545F3AE3" w:rsidR="00A61A59" w:rsidRPr="004D2956" w:rsidRDefault="0079062C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CAEC08A" w14:textId="43088DBD" w:rsidR="00A61A59" w:rsidRPr="004D2956" w:rsidRDefault="0079062C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71D78C0" w14:textId="3CF933D1" w:rsidR="00A61A59" w:rsidRPr="004D2956" w:rsidRDefault="0079062C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3C6D8D9B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D0EAF1" w14:textId="3AEEA4F6" w:rsidR="00A61A59" w:rsidRDefault="0079062C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03B406A" wp14:editId="601204EF">
                        <wp:extent cx="6691630" cy="4029075"/>
                        <wp:effectExtent l="0" t="0" r="0" b="9525"/>
                        <wp:docPr id="1893402299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3402299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4029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D1F33F" w14:textId="6ED9E8C9" w:rsidR="00A61A59" w:rsidRPr="004D2956" w:rsidRDefault="0079062C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CM Sim-Static 1-Quality-Quality1</w:t>
                  </w:r>
                </w:p>
              </w:tc>
            </w:tr>
          </w:tbl>
          <w:p w14:paraId="7E441658" w14:textId="10E0922F" w:rsidR="00A61A59" w:rsidRPr="00F077CB" w:rsidRDefault="00A61A59" w:rsidP="000A7C6B"/>
        </w:tc>
      </w:tr>
    </w:tbl>
    <w:p w14:paraId="2587610B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24A5112D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5A2BB43" w14:textId="5C3F3CA1" w:rsidR="002C53F9" w:rsidRDefault="0079062C" w:rsidP="000A7C6B">
            <w:pPr>
              <w:pStyle w:val="Heading1"/>
            </w:pPr>
            <w:bookmarkStart w:id="16" w:name="_Toc226638387"/>
            <w:r>
              <w:t>Sensor Details</w:t>
            </w:r>
            <w:bookmarkEnd w:id="16"/>
          </w:p>
          <w:p w14:paraId="5D4B1658" w14:textId="548CBBCA" w:rsidR="002C53F9" w:rsidRPr="00F077CB" w:rsidRDefault="0079062C" w:rsidP="000A7C6B">
            <w:r>
              <w:t>No Data</w:t>
            </w:r>
          </w:p>
        </w:tc>
      </w:tr>
    </w:tbl>
    <w:p w14:paraId="6B90B1B4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34538ABE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8FE35BC" w14:textId="30F54F34" w:rsidR="005F5B79" w:rsidRDefault="0079062C" w:rsidP="000A7C6B">
            <w:pPr>
              <w:pStyle w:val="Heading1"/>
            </w:pPr>
            <w:bookmarkStart w:id="17" w:name="_Toc226638388"/>
            <w:r>
              <w:lastRenderedPageBreak/>
              <w:t>Resultant Forces</w:t>
            </w:r>
            <w:bookmarkEnd w:id="17"/>
          </w:p>
          <w:p w14:paraId="3B604424" w14:textId="7D9B41DD" w:rsidR="005F5B79" w:rsidRPr="000B04D4" w:rsidRDefault="0079062C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6777A2B8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722E08F" w14:textId="0E491268" w:rsidR="005F5B79" w:rsidRDefault="0079062C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00DB2BB" w14:textId="2F12477C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88E6F3F" w14:textId="36A9B331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B4EB063" w14:textId="3DDE77EE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4D17A0A" w14:textId="3877E3C6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343B4B0" w14:textId="53B703B0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6E84439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AA646D" w14:textId="2453C5B2" w:rsidR="005F5B79" w:rsidRPr="004D2956" w:rsidRDefault="0079062C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DBA5E7" w14:textId="6B4D3730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77875F3" w14:textId="274C2D7A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8.4281e-05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3519577" w14:textId="1AABC898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9.95398e-06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BDFB3D2" w14:textId="6A69F93F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0264F8" w14:textId="2F155A12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100</w:t>
                  </w:r>
                </w:p>
              </w:tc>
            </w:tr>
          </w:tbl>
          <w:p w14:paraId="778E3F81" w14:textId="1BC82E91" w:rsidR="005F5B79" w:rsidRPr="000B04D4" w:rsidRDefault="0079062C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3CCF2AB8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7274149" w14:textId="7E83A3EA" w:rsidR="005F5B79" w:rsidRDefault="0079062C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8004618" w14:textId="68BAB8EF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D8DBF84" w14:textId="29571CF5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1F8F8A8" w14:textId="30A42664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768065F" w14:textId="78FF9C57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CC92CFA" w14:textId="792CEE41" w:rsidR="005F5B79" w:rsidRDefault="0079062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5A8F04E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2A69BA6" w14:textId="1B3449A3" w:rsidR="005F5B79" w:rsidRPr="004D2956" w:rsidRDefault="0079062C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CAE2217" w14:textId="5E559C4A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F5ED70C" w14:textId="0DFEBE45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46CC997" w14:textId="24619FAD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C7E84B7" w14:textId="011DBA88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CB638AC" w14:textId="4BBD1CBD" w:rsidR="005F5B79" w:rsidRPr="004D2956" w:rsidRDefault="0079062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1D17C7AA" w14:textId="77777777" w:rsidR="005F5B79" w:rsidRDefault="005F5B79" w:rsidP="000A7C6B"/>
        </w:tc>
      </w:tr>
      <w:tr w:rsidR="005F5B79" w14:paraId="2F7A950E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3FE6787" w14:textId="0DDE0285" w:rsidR="00C6072D" w:rsidRPr="000B04D4" w:rsidRDefault="0079062C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5679BA39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1D66AFA" w14:textId="1A0DE5E2" w:rsidR="00C6072D" w:rsidRDefault="0079062C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9D2D6DB" w14:textId="012BA065" w:rsidR="00C6072D" w:rsidRDefault="0079062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88967D4" w14:textId="18E01A89" w:rsidR="00C6072D" w:rsidRDefault="0079062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A60E271" w14:textId="093A9B7E" w:rsidR="00C6072D" w:rsidRDefault="0079062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1DBEC42" w14:textId="55819810" w:rsidR="00C6072D" w:rsidRDefault="0079062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D036656" w14:textId="538C95A2" w:rsidR="00C6072D" w:rsidRDefault="0079062C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652556D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E9F367" w14:textId="2238C1AE" w:rsidR="00C6072D" w:rsidRPr="004D2956" w:rsidRDefault="0079062C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82B6FF7" w14:textId="01B4E623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5731D64" w14:textId="6866BC31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0.000191092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C3B43D1" w14:textId="286BE659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8.34465e-07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8A59580" w14:textId="67B37687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0.00682533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3650A8C" w14:textId="535556F8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0.006828</w:t>
                  </w:r>
                </w:p>
              </w:tc>
            </w:tr>
          </w:tbl>
          <w:p w14:paraId="4FA43C1F" w14:textId="037146CD" w:rsidR="00C6072D" w:rsidRPr="000B04D4" w:rsidRDefault="0079062C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12546513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AA33F1C" w14:textId="776C13FE" w:rsidR="00C6072D" w:rsidRDefault="0079062C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3B90AD0" w14:textId="761DC5D3" w:rsidR="00C6072D" w:rsidRDefault="0079062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CE087C8" w14:textId="0A498BDE" w:rsidR="00C6072D" w:rsidRDefault="0079062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CC5E2AB" w14:textId="2614A143" w:rsidR="00C6072D" w:rsidRDefault="0079062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E9579E3" w14:textId="4D4B1841" w:rsidR="00C6072D" w:rsidRDefault="0079062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771C30B" w14:textId="167CD599" w:rsidR="00C6072D" w:rsidRDefault="0079062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849AE5A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AB648D7" w14:textId="0847FB4D" w:rsidR="00C6072D" w:rsidRPr="004D2956" w:rsidRDefault="0079062C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E15501F" w14:textId="6F3B2F1A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2AFA44F" w14:textId="42876A9C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73F2585" w14:textId="007B3D5E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C8F2958" w14:textId="54EE5C14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B32007D" w14:textId="4E1AFE16" w:rsidR="00C6072D" w:rsidRPr="004D2956" w:rsidRDefault="0079062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4FA95DA6" w14:textId="2DE06326" w:rsidR="005F5B79" w:rsidRDefault="005F5B79" w:rsidP="000A7C6B"/>
        </w:tc>
      </w:tr>
      <w:bookmarkEnd w:id="18"/>
      <w:bookmarkEnd w:id="19"/>
      <w:bookmarkEnd w:id="20"/>
    </w:tbl>
    <w:p w14:paraId="0CB4F535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3F04AD69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D665418" w14:textId="5CF7B267" w:rsidR="0050542D" w:rsidRPr="0079062C" w:rsidRDefault="0079062C" w:rsidP="0079062C">
            <w:pPr>
              <w:pStyle w:val="Heading1"/>
            </w:pPr>
            <w:bookmarkStart w:id="21" w:name="_Toc226638389"/>
            <w:r>
              <w:t>Beams</w:t>
            </w:r>
            <w:bookmarkEnd w:id="21"/>
          </w:p>
          <w:p w14:paraId="1EBC75EC" w14:textId="0FC61993" w:rsidR="00EC2432" w:rsidRDefault="0079062C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317D6458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50CEC51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27F5D96" w14:textId="6BB6B642" w:rsidR="00EC2432" w:rsidRDefault="0079062C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26638390"/>
            <w:r>
              <w:lastRenderedPageBreak/>
              <w:t>Study Results</w:t>
            </w:r>
            <w:bookmarkEnd w:id="25"/>
          </w:p>
          <w:p w14:paraId="5176347C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79062C" w14:paraId="48D176AA" w14:textId="77777777" w:rsidTr="00ED22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3F34AC0" w14:textId="31481251" w:rsidR="0079062C" w:rsidRDefault="0079062C" w:rsidP="0079062C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8779DF" w14:textId="7DCFAAEA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5B3CD9" w14:textId="0C51F3C9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E3A2CB1" w14:textId="4DF5162E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79062C" w14:paraId="6F5A0EBB" w14:textId="77777777" w:rsidTr="00ED22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C2350C" w14:textId="70D21785" w:rsidR="0079062C" w:rsidRPr="004D2956" w:rsidRDefault="0079062C" w:rsidP="0079062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79C64F" w14:textId="3193EE10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F06B3A" w14:textId="77777777" w:rsidR="0079062C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1.473e+04N/m^2</w:t>
                  </w:r>
                </w:p>
                <w:p w14:paraId="71B979F8" w14:textId="414E5754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90A2F0" w14:textId="77777777" w:rsidR="0079062C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6.151e+07N/m^2</w:t>
                  </w:r>
                </w:p>
                <w:p w14:paraId="738924EA" w14:textId="1BC7C148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48244</w:t>
                  </w:r>
                </w:p>
              </w:tc>
            </w:tr>
            <w:tr w:rsidR="0079062C" w14:paraId="345F72AA" w14:textId="77777777" w:rsidTr="00ED227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F40129" w14:textId="7CFF16F5" w:rsidR="0079062C" w:rsidRDefault="0079062C" w:rsidP="0079062C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1209D01" wp14:editId="548DD42F">
                        <wp:extent cx="6858000" cy="4128770"/>
                        <wp:effectExtent l="0" t="0" r="0" b="5080"/>
                        <wp:docPr id="179900938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9009381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28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DD6B04" w14:textId="509A589B" w:rsidR="0079062C" w:rsidRPr="004D2956" w:rsidRDefault="0079062C" w:rsidP="007906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CM Sim-Static 1-Stress-Stress1</w:t>
                  </w:r>
                </w:p>
              </w:tc>
            </w:tr>
          </w:tbl>
          <w:p w14:paraId="0B5C9501" w14:textId="77777777" w:rsidR="0079062C" w:rsidRDefault="0079062C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79062C" w14:paraId="0177EAF0" w14:textId="77777777" w:rsidTr="00ED22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A2C4C2" w14:textId="37FEEBF3" w:rsidR="0079062C" w:rsidRDefault="0079062C" w:rsidP="0079062C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963226A" w14:textId="4A5E76F6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2C1179" w14:textId="07469310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4A74E68" w14:textId="28ADE5EA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79062C" w14:paraId="7B03D188" w14:textId="77777777" w:rsidTr="00ED22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7CB607" w14:textId="42506F05" w:rsidR="0079062C" w:rsidRPr="004D2956" w:rsidRDefault="0079062C" w:rsidP="0079062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601743" w14:textId="34DBBDC0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F81EEE" w14:textId="77777777" w:rsidR="0079062C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3069604C" w14:textId="58C778C3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1DEE64" w14:textId="77777777" w:rsidR="0079062C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5.889e-01mm</w:t>
                  </w:r>
                </w:p>
                <w:p w14:paraId="55A0204B" w14:textId="7E4F3084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52649</w:t>
                  </w:r>
                </w:p>
              </w:tc>
            </w:tr>
            <w:tr w:rsidR="0079062C" w14:paraId="1FA8767B" w14:textId="77777777" w:rsidTr="00ED227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8A4B03" w14:textId="4BAF957D" w:rsidR="0079062C" w:rsidRDefault="0079062C" w:rsidP="0079062C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A06C589" wp14:editId="4807211B">
                        <wp:extent cx="6858000" cy="4128770"/>
                        <wp:effectExtent l="0" t="0" r="0" b="5080"/>
                        <wp:docPr id="174823153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8231532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28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6C8EA0" w14:textId="7E57F400" w:rsidR="0079062C" w:rsidRPr="004D2956" w:rsidRDefault="0079062C" w:rsidP="007906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CM Sim-Static 1-Displacement-Displacement1</w:t>
                  </w:r>
                </w:p>
              </w:tc>
            </w:tr>
          </w:tbl>
          <w:p w14:paraId="48353987" w14:textId="77777777" w:rsidR="0079062C" w:rsidRDefault="0079062C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79062C" w14:paraId="19050117" w14:textId="77777777" w:rsidTr="00ED227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D06DF5" w14:textId="0C50816F" w:rsidR="0079062C" w:rsidRDefault="0079062C" w:rsidP="0079062C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16FD6A" w14:textId="2B4DB857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0498D5" w14:textId="7376BD32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E680E9B" w14:textId="506BB9D3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79062C" w14:paraId="114DF338" w14:textId="77777777" w:rsidTr="00ED227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078C58" w14:textId="4782A978" w:rsidR="0079062C" w:rsidRPr="004D2956" w:rsidRDefault="0079062C" w:rsidP="0079062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A006A0" w14:textId="3F4443BA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9806FE" w14:textId="77777777" w:rsidR="0079062C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1.405e-07</w:t>
                  </w:r>
                </w:p>
                <w:p w14:paraId="522B0F4D" w14:textId="4551242D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28233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7ECCD0" w14:textId="77777777" w:rsidR="0079062C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5.059e-04</w:t>
                  </w:r>
                </w:p>
                <w:p w14:paraId="58F6DB75" w14:textId="4D841BC8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16568</w:t>
                  </w:r>
                </w:p>
              </w:tc>
            </w:tr>
            <w:tr w:rsidR="0079062C" w14:paraId="6F3B8789" w14:textId="77777777" w:rsidTr="00ED227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786B68" w14:textId="7863DB67" w:rsidR="0079062C" w:rsidRDefault="0079062C" w:rsidP="0079062C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9E4EC1D" wp14:editId="400CD9AA">
                        <wp:extent cx="6858000" cy="4128770"/>
                        <wp:effectExtent l="0" t="0" r="0" b="5080"/>
                        <wp:docPr id="83122306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1223063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28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BD5A3D" w14:textId="7BED1982" w:rsidR="0079062C" w:rsidRPr="004D2956" w:rsidRDefault="0079062C" w:rsidP="007906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CM Sim-Static 1-Strain-Strain1</w:t>
                  </w:r>
                </w:p>
              </w:tc>
            </w:tr>
          </w:tbl>
          <w:p w14:paraId="59832E8C" w14:textId="77777777" w:rsidR="0079062C" w:rsidRDefault="0079062C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399"/>
              <w:gridCol w:w="7139"/>
            </w:tblGrid>
            <w:tr w:rsidR="0079062C" w14:paraId="5F66FA0E" w14:textId="77777777" w:rsidTr="007906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0BD39E" w14:textId="492B2DE0" w:rsidR="0079062C" w:rsidRDefault="0079062C" w:rsidP="0079062C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76B768" w14:textId="7CE3D042" w:rsidR="0079062C" w:rsidRDefault="0079062C" w:rsidP="0079062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79062C" w14:paraId="5D4BC4EE" w14:textId="77777777" w:rsidTr="001907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93CCCC" w14:textId="4737DFA1" w:rsidR="0079062C" w:rsidRPr="004D2956" w:rsidRDefault="0079062C" w:rsidP="0079062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Displacement1{1}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8D2185" w14:textId="3C754330" w:rsidR="0079062C" w:rsidRPr="004D2956" w:rsidRDefault="0079062C" w:rsidP="0079062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79062C" w14:paraId="30C264C6" w14:textId="77777777" w:rsidTr="0079062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ECEC197" w14:textId="1C69358C" w:rsidR="0079062C" w:rsidRDefault="0079062C" w:rsidP="0079062C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B37F795" wp14:editId="66C57455">
                        <wp:extent cx="6858000" cy="4128770"/>
                        <wp:effectExtent l="0" t="0" r="0" b="5080"/>
                        <wp:docPr id="704976717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4976717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128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CE5A39C" w14:textId="7CA9E893" w:rsidR="0079062C" w:rsidRPr="004D2956" w:rsidRDefault="0079062C" w:rsidP="007906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CM Sim-Static 1-Displacement-Displacement1{1}</w:t>
                  </w:r>
                </w:p>
              </w:tc>
            </w:tr>
          </w:tbl>
          <w:p w14:paraId="701A6010" w14:textId="77777777" w:rsidR="0079062C" w:rsidRPr="000B04D4" w:rsidRDefault="0079062C" w:rsidP="000A7C6B"/>
          <w:bookmarkEnd w:id="22"/>
          <w:bookmarkEnd w:id="23"/>
          <w:bookmarkEnd w:id="24"/>
          <w:p w14:paraId="616A9479" w14:textId="4605F26A" w:rsidR="00EC2432" w:rsidRDefault="00EC2432" w:rsidP="000A7C6B"/>
        </w:tc>
      </w:tr>
    </w:tbl>
    <w:p w14:paraId="276CDD9A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07FBA677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39C8DE0" w14:textId="40D68877" w:rsidR="000B1701" w:rsidRDefault="0079062C" w:rsidP="0079062C">
            <w:pPr>
              <w:pStyle w:val="Heading1"/>
            </w:pPr>
            <w:bookmarkStart w:id="26" w:name="_Toc226638391"/>
            <w:r>
              <w:t>Conclusion</w:t>
            </w:r>
            <w:bookmarkEnd w:id="26"/>
          </w:p>
        </w:tc>
      </w:tr>
    </w:tbl>
    <w:p w14:paraId="2299A4DF" w14:textId="44BD4E15" w:rsidR="00AC3438" w:rsidRPr="00AC3438" w:rsidRDefault="00AC3438" w:rsidP="00FE0924"/>
    <w:sectPr w:rsidR="00AC3438" w:rsidRPr="00AC3438" w:rsidSect="0079062C">
      <w:footerReference w:type="default" r:id="rId21"/>
      <w:footerReference w:type="first" r:id="rId2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C6AD1" w14:textId="77777777" w:rsidR="004B2A8B" w:rsidRDefault="004B2A8B" w:rsidP="00F25CD7">
      <w:pPr>
        <w:spacing w:after="0" w:line="240" w:lineRule="auto"/>
      </w:pPr>
      <w:r>
        <w:separator/>
      </w:r>
    </w:p>
  </w:endnote>
  <w:endnote w:type="continuationSeparator" w:id="0">
    <w:p w14:paraId="2DB50BE4" w14:textId="77777777" w:rsidR="004B2A8B" w:rsidRDefault="004B2A8B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17A7F9B3" w14:textId="77777777" w:rsidTr="003E1AE9">
      <w:tc>
        <w:tcPr>
          <w:tcW w:w="867" w:type="pct"/>
        </w:tcPr>
        <w:p w14:paraId="28DE7E05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8B940DB" wp14:editId="75FA0851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7A954DE5" w14:textId="7615C910" w:rsidR="00FD315C" w:rsidRDefault="0079062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4CDA405A" w14:textId="796C4B1A" w:rsidR="00FD315C" w:rsidRDefault="0079062C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CM Sim</w:t>
          </w:r>
        </w:p>
      </w:tc>
      <w:tc>
        <w:tcPr>
          <w:tcW w:w="0" w:type="auto"/>
          <w:vAlign w:val="bottom"/>
        </w:tcPr>
        <w:p w14:paraId="6BE3A7C4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2223064B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5D0A34B4" w14:textId="77777777" w:rsidTr="00BF0BC4">
      <w:tc>
        <w:tcPr>
          <w:tcW w:w="1908" w:type="dxa"/>
        </w:tcPr>
        <w:p w14:paraId="5B55D2CF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41E07E2" wp14:editId="5F2137B3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06852A04" w14:textId="7D62D405" w:rsidR="00FD315C" w:rsidRDefault="0079062C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3DA9A017" w14:textId="0F695CFA" w:rsidR="00FD315C" w:rsidRDefault="0079062C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CM Sim</w:t>
          </w:r>
        </w:p>
      </w:tc>
      <w:tc>
        <w:tcPr>
          <w:tcW w:w="360" w:type="dxa"/>
          <w:vAlign w:val="bottom"/>
        </w:tcPr>
        <w:p w14:paraId="2F6F5485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B94B4AE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73D7D" w14:textId="77777777" w:rsidR="004B2A8B" w:rsidRDefault="004B2A8B" w:rsidP="00F25CD7">
      <w:pPr>
        <w:spacing w:after="0" w:line="240" w:lineRule="auto"/>
      </w:pPr>
      <w:r>
        <w:separator/>
      </w:r>
    </w:p>
  </w:footnote>
  <w:footnote w:type="continuationSeparator" w:id="0">
    <w:p w14:paraId="7A627417" w14:textId="77777777" w:rsidR="004B2A8B" w:rsidRDefault="004B2A8B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2C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C7432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2A8B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062C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FD80"/>
  <w15:docId w15:val="{87E05794-3ECC-4C29-B318-A75CD8F1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4</TotalTime>
  <Pages>14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Matthew Geisel</dc:creator>
  <cp:lastModifiedBy>Matthew Geisel</cp:lastModifiedBy>
  <cp:revision>1</cp:revision>
  <dcterms:created xsi:type="dcterms:W3CDTF">2026-04-09T18:42:00Z</dcterms:created>
  <dcterms:modified xsi:type="dcterms:W3CDTF">2026-04-09T18:46:00Z</dcterms:modified>
</cp:coreProperties>
</file>